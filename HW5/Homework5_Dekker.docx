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99A68" w14:textId="77777777" w:rsidR="00C2692F" w:rsidRDefault="00C2692F">
      <w:pPr>
        <w:pStyle w:val="Text"/>
        <w:ind w:firstLine="0"/>
        <w:rPr>
          <w:sz w:val="2"/>
          <w:szCs w:val="18"/>
        </w:rPr>
      </w:pPr>
      <w:r>
        <w:rPr>
          <w:sz w:val="2"/>
          <w:szCs w:val="18"/>
        </w:rPr>
        <w:footnoteReference w:customMarkFollows="1" w:id="1"/>
        <w:sym w:font="Symbol" w:char="F020"/>
      </w:r>
    </w:p>
    <w:p w14:paraId="0F356585" w14:textId="2F933C04" w:rsidR="00C2692F" w:rsidRDefault="00CD7E00" w:rsidP="00C2692F">
      <w:pPr>
        <w:pStyle w:val="Title"/>
        <w:framePr w:wrap="notBeside"/>
      </w:pPr>
      <w:r>
        <w:t xml:space="preserve">Homework </w:t>
      </w:r>
      <w:r w:rsidR="00A56DE3">
        <w:t>5</w:t>
      </w:r>
      <w:r>
        <w:t xml:space="preserve"> prepared for Prof. M. Khalid Jawed teaching</w:t>
      </w:r>
      <w:r>
        <w:br/>
        <w:t>MAE 263F in Fall 2025</w:t>
      </w:r>
    </w:p>
    <w:p w14:paraId="0E845BB6" w14:textId="0EF22465" w:rsidR="00C2692F" w:rsidRDefault="00CD7E00" w:rsidP="00C2692F">
      <w:pPr>
        <w:pStyle w:val="Authors"/>
        <w:framePr w:wrap="notBeside" w:x="1614"/>
      </w:pPr>
      <w:r>
        <w:t>Jens Dekker</w:t>
      </w:r>
    </w:p>
    <w:p w14:paraId="6C09A63F" w14:textId="64ACF45D" w:rsidR="00C2692F" w:rsidRDefault="00CD7E00" w:rsidP="00C2692F">
      <w:pPr>
        <w:pStyle w:val="Heading1"/>
        <w:spacing w:before="120" w:after="120"/>
      </w:pPr>
      <w:r>
        <w:t>Code Description</w:t>
      </w:r>
    </w:p>
    <w:p w14:paraId="493BB9B2" w14:textId="1C70DFC7" w:rsidR="00C2692F" w:rsidRDefault="00CD7E00" w:rsidP="00C2692F">
      <w:pPr>
        <w:pStyle w:val="BodyText"/>
      </w:pPr>
      <w:r>
        <w:t xml:space="preserve">The code structure is broken up into the </w:t>
      </w:r>
      <w:r w:rsidR="00534ED9">
        <w:t>mesh</w:t>
      </w:r>
      <w:r>
        <w:t xml:space="preserve"> generating, </w:t>
      </w:r>
      <w:r w:rsidR="00534ED9">
        <w:t>simulating</w:t>
      </w:r>
      <w:r>
        <w:t>, and plotting.</w:t>
      </w:r>
    </w:p>
    <w:p w14:paraId="087C0F05" w14:textId="3CF3CC20" w:rsidR="00CD7E00" w:rsidRDefault="00CD7E00" w:rsidP="00CD7E00">
      <w:pPr>
        <w:pStyle w:val="BodyText"/>
      </w:pPr>
      <w:r>
        <w:t xml:space="preserve">The node generation is as described, it generates </w:t>
      </w:r>
      <w:r w:rsidR="00534ED9">
        <w:t>four</w:t>
      </w:r>
      <w:r>
        <w:t xml:space="preserve"> files, the nodes, stretch springs, bending springs, and parameters. All the parameters for the system are defined in the initSpringNetwork.py file and then run to generate the files.</w:t>
      </w:r>
    </w:p>
    <w:p w14:paraId="744D8C3D" w14:textId="673EDF02" w:rsidR="002D2138" w:rsidRDefault="00534ED9" w:rsidP="002D2138">
      <w:pPr>
        <w:pStyle w:val="BodyText"/>
      </w:pPr>
      <w:r>
        <w:t xml:space="preserve">The solver takes in the four files created by the </w:t>
      </w:r>
      <w:proofErr w:type="spellStart"/>
      <w:r>
        <w:t>initSpringNetwork</w:t>
      </w:r>
      <w:proofErr w:type="spellEnd"/>
      <w:r>
        <w:t xml:space="preserve"> file and then initializes and runs the simulation using a Newton-Raphson Solver. The script only tests the beam</w:t>
      </w:r>
      <w:r w:rsidR="0056470E">
        <w:t xml:space="preserve"> under </w:t>
      </w:r>
      <w:r w:rsidR="00063C7B">
        <w:t>its</w:t>
      </w:r>
      <w:r w:rsidR="0056470E">
        <w:t xml:space="preserve"> own weight, where each node has an equivalent share of the weight. This may cause the beam to deform more than expected, since the load at the free end of the beam would be larger than in other parts of the beam relative to the surrounding area. </w:t>
      </w:r>
      <w:r w:rsidR="00012D1C">
        <w:t>Each</w:t>
      </w:r>
      <w:r w:rsidR="0056470E">
        <w:t xml:space="preserve"> step of the simulation is </w:t>
      </w:r>
      <w:r w:rsidR="00012D1C">
        <w:t xml:space="preserve">saved into a file for a plotter to plot the data. The simulation is complete when the oscillations are less than a fraction of </w:t>
      </w:r>
      <w:r w:rsidR="002E26B7">
        <w:t>their</w:t>
      </w:r>
      <w:r w:rsidR="00012D1C">
        <w:t xml:space="preserve"> thickness for a</w:t>
      </w:r>
      <w:r w:rsidR="0048021D">
        <w:t xml:space="preserve"> multiple of the system’s natural period.</w:t>
      </w:r>
    </w:p>
    <w:p w14:paraId="167F80AA" w14:textId="7A44B22F" w:rsidR="002E26B7" w:rsidRDefault="00012D1C" w:rsidP="002E26B7">
      <w:pPr>
        <w:pStyle w:val="BodyText"/>
      </w:pPr>
      <w:r>
        <w:t>The plotter averages the z-coordinate of the two nodes at the free end of the beam</w:t>
      </w:r>
      <w:r w:rsidR="00C4318F">
        <w:t xml:space="preserve"> at each time step and plots this over time</w:t>
      </w:r>
      <w:r w:rsidR="009727BA">
        <w:t>.</w:t>
      </w:r>
      <w:r w:rsidR="00C4318F">
        <w:t xml:space="preserve"> It also imports the parameters created by the </w:t>
      </w:r>
      <w:proofErr w:type="spellStart"/>
      <w:r w:rsidR="00C4318F">
        <w:t>initSpringNetwork</w:t>
      </w:r>
      <w:proofErr w:type="spellEnd"/>
      <w:r w:rsidR="00C4318F">
        <w:t xml:space="preserve"> to plot the expected steady state value as seen in</w:t>
      </w:r>
      <w:r w:rsidR="002E26B7">
        <w:t xml:space="preserve"> </w:t>
      </w:r>
      <w:r w:rsidR="002E26B7">
        <w:fldChar w:fldCharType="begin"/>
      </w:r>
      <w:r w:rsidR="002E26B7">
        <w:instrText xml:space="preserve"> REF _Ref215838203 \h </w:instrText>
      </w:r>
      <w:r w:rsidR="002E26B7">
        <w:fldChar w:fldCharType="separate"/>
      </w:r>
      <w:r w:rsidR="00C07C6F">
        <w:t xml:space="preserve">Figure </w:t>
      </w:r>
      <w:r w:rsidR="00C07C6F">
        <w:rPr>
          <w:noProof/>
        </w:rPr>
        <w:t>1</w:t>
      </w:r>
      <w:r w:rsidR="002E26B7">
        <w:fldChar w:fldCharType="end"/>
      </w:r>
      <w:r w:rsidR="00C4318F">
        <w:t>.</w:t>
      </w:r>
    </w:p>
    <w:p w14:paraId="581E46ED" w14:textId="0AA076F9" w:rsidR="00C208CA" w:rsidRDefault="00C208CA" w:rsidP="002E26B7">
      <w:pPr>
        <w:pStyle w:val="BodyText"/>
      </w:pPr>
      <w:r>
        <w:t>The simulation finds the steady state to be -0.03536 meters while the Euler-Bernoulli Beam Theory expects a deflection of -0.03679 meters.</w:t>
      </w:r>
    </w:p>
    <w:p w14:paraId="76F30F92" w14:textId="77777777" w:rsidR="002E26B7" w:rsidRDefault="002E26B7" w:rsidP="00786603">
      <w:pPr>
        <w:pStyle w:val="BodyText"/>
        <w:keepNext/>
        <w:ind w:firstLine="0"/>
        <w:jc w:val="center"/>
      </w:pPr>
      <w:r>
        <w:rPr>
          <w:rFonts w:eastAsia="Times New Roman"/>
          <w:smallCaps/>
          <w:noProof/>
          <w:spacing w:val="0"/>
          <w:kern w:val="28"/>
        </w:rPr>
        <w:drawing>
          <wp:inline distT="0" distB="0" distL="0" distR="0" wp14:anchorId="36EEA9EE" wp14:editId="57F51357">
            <wp:extent cx="3108960" cy="2333625"/>
            <wp:effectExtent l="0" t="0" r="0" b="9525"/>
            <wp:docPr id="157395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8960" cy="2333625"/>
                    </a:xfrm>
                    <a:prstGeom prst="rect">
                      <a:avLst/>
                    </a:prstGeom>
                    <a:noFill/>
                    <a:ln>
                      <a:noFill/>
                    </a:ln>
                  </pic:spPr>
                </pic:pic>
              </a:graphicData>
            </a:graphic>
          </wp:inline>
        </w:drawing>
      </w:r>
    </w:p>
    <w:p w14:paraId="5F4A61F6" w14:textId="23747275" w:rsidR="002E26B7" w:rsidRDefault="002E26B7" w:rsidP="002E26B7">
      <w:pPr>
        <w:pStyle w:val="Caption"/>
        <w:jc w:val="center"/>
      </w:pPr>
      <w:bookmarkStart w:id="0" w:name="_Ref215838203"/>
      <w:r>
        <w:t xml:space="preserve">Figure </w:t>
      </w:r>
      <w:r>
        <w:fldChar w:fldCharType="begin"/>
      </w:r>
      <w:r>
        <w:instrText xml:space="preserve"> SEQ Figure \* ARABIC </w:instrText>
      </w:r>
      <w:r>
        <w:fldChar w:fldCharType="separate"/>
      </w:r>
      <w:r w:rsidR="00C07C6F">
        <w:rPr>
          <w:noProof/>
        </w:rPr>
        <w:t>1</w:t>
      </w:r>
      <w:r>
        <w:fldChar w:fldCharType="end"/>
      </w:r>
      <w:bookmarkEnd w:id="0"/>
      <w:r>
        <w:t>: Average End Height over Time.</w:t>
      </w:r>
    </w:p>
    <w:p w14:paraId="1B4ACBC7" w14:textId="20CA53F2" w:rsidR="0049135F" w:rsidRPr="007A28F1" w:rsidRDefault="006A6AF5" w:rsidP="002E26B7">
      <w:pPr>
        <w:pStyle w:val="BodyText"/>
      </w:pPr>
      <w:r>
        <w:t xml:space="preserve"> </w:t>
      </w:r>
    </w:p>
    <w:sectPr w:rsidR="0049135F" w:rsidRPr="007A28F1" w:rsidSect="0015028E">
      <w:headerReference w:type="default" r:id="rId9"/>
      <w:pgSz w:w="12240" w:h="15840" w:code="1"/>
      <w:pgMar w:top="1080" w:right="1080" w:bottom="1080" w:left="1080"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55B4B" w14:textId="77777777" w:rsidR="00966052" w:rsidRDefault="00966052">
      <w:r>
        <w:separator/>
      </w:r>
    </w:p>
  </w:endnote>
  <w:endnote w:type="continuationSeparator" w:id="0">
    <w:p w14:paraId="299B882D" w14:textId="77777777" w:rsidR="00966052" w:rsidRDefault="00966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14D7E" w14:textId="77777777" w:rsidR="00966052" w:rsidRDefault="00966052"/>
  </w:footnote>
  <w:footnote w:type="continuationSeparator" w:id="0">
    <w:p w14:paraId="247EFFE7" w14:textId="77777777" w:rsidR="00966052" w:rsidRDefault="00966052">
      <w:r>
        <w:continuationSeparator/>
      </w:r>
    </w:p>
  </w:footnote>
  <w:footnote w:id="1">
    <w:p w14:paraId="21F270F3" w14:textId="0011AF64" w:rsidR="00C2692F" w:rsidRPr="009727BA" w:rsidRDefault="00C2692F" w:rsidP="009727B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55C5E" w14:textId="77777777" w:rsidR="00C2692F" w:rsidRDefault="00C2692F">
    <w:pPr>
      <w:framePr w:wrap="auto" w:vAnchor="text" w:hAnchor="margin" w:xAlign="right" w:y="1"/>
    </w:pPr>
  </w:p>
  <w:p w14:paraId="6A652BF5" w14:textId="77777777" w:rsidR="00C2692F"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DC3293B"/>
    <w:multiLevelType w:val="singleLevel"/>
    <w:tmpl w:val="0450B0AA"/>
    <w:lvl w:ilvl="0">
      <w:start w:val="1"/>
      <w:numFmt w:val="decimal"/>
      <w:lvlText w:val="[%1]"/>
      <w:lvlJc w:val="left"/>
      <w:pPr>
        <w:tabs>
          <w:tab w:val="num" w:pos="360"/>
        </w:tabs>
        <w:ind w:left="360" w:hanging="360"/>
      </w:pPr>
      <w:rPr>
        <w:sz w:val="18"/>
        <w:szCs w:val="18"/>
      </w:rPr>
    </w:lvl>
  </w:abstractNum>
  <w:abstractNum w:abstractNumId="14"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94236492">
    <w:abstractNumId w:val="0"/>
  </w:num>
  <w:num w:numId="2" w16cid:durableId="462311107">
    <w:abstractNumId w:val="4"/>
  </w:num>
  <w:num w:numId="3" w16cid:durableId="1197767400">
    <w:abstractNumId w:val="4"/>
    <w:lvlOverride w:ilvl="0">
      <w:lvl w:ilvl="0">
        <w:start w:val="1"/>
        <w:numFmt w:val="decimal"/>
        <w:lvlText w:val="%1."/>
        <w:legacy w:legacy="1" w:legacySpace="0" w:legacyIndent="360"/>
        <w:lvlJc w:val="left"/>
        <w:pPr>
          <w:ind w:left="360" w:hanging="360"/>
        </w:pPr>
      </w:lvl>
    </w:lvlOverride>
  </w:num>
  <w:num w:numId="4" w16cid:durableId="1659530174">
    <w:abstractNumId w:val="4"/>
    <w:lvlOverride w:ilvl="0">
      <w:lvl w:ilvl="0">
        <w:start w:val="1"/>
        <w:numFmt w:val="decimal"/>
        <w:lvlText w:val="%1."/>
        <w:legacy w:legacy="1" w:legacySpace="0" w:legacyIndent="360"/>
        <w:lvlJc w:val="left"/>
        <w:pPr>
          <w:ind w:left="360" w:hanging="360"/>
        </w:pPr>
      </w:lvl>
    </w:lvlOverride>
  </w:num>
  <w:num w:numId="5" w16cid:durableId="496922382">
    <w:abstractNumId w:val="4"/>
    <w:lvlOverride w:ilvl="0">
      <w:lvl w:ilvl="0">
        <w:start w:val="1"/>
        <w:numFmt w:val="decimal"/>
        <w:lvlText w:val="%1."/>
        <w:legacy w:legacy="1" w:legacySpace="0" w:legacyIndent="360"/>
        <w:lvlJc w:val="left"/>
        <w:pPr>
          <w:ind w:left="360" w:hanging="360"/>
        </w:pPr>
      </w:lvl>
    </w:lvlOverride>
  </w:num>
  <w:num w:numId="6" w16cid:durableId="1304382239">
    <w:abstractNumId w:val="8"/>
  </w:num>
  <w:num w:numId="7" w16cid:durableId="1006176139">
    <w:abstractNumId w:val="8"/>
    <w:lvlOverride w:ilvl="0">
      <w:lvl w:ilvl="0">
        <w:start w:val="1"/>
        <w:numFmt w:val="decimal"/>
        <w:lvlText w:val="%1."/>
        <w:legacy w:legacy="1" w:legacySpace="0" w:legacyIndent="360"/>
        <w:lvlJc w:val="left"/>
        <w:pPr>
          <w:ind w:left="360" w:hanging="360"/>
        </w:pPr>
      </w:lvl>
    </w:lvlOverride>
  </w:num>
  <w:num w:numId="8" w16cid:durableId="56755886">
    <w:abstractNumId w:val="8"/>
    <w:lvlOverride w:ilvl="0">
      <w:lvl w:ilvl="0">
        <w:start w:val="1"/>
        <w:numFmt w:val="decimal"/>
        <w:lvlText w:val="%1."/>
        <w:legacy w:legacy="1" w:legacySpace="0" w:legacyIndent="360"/>
        <w:lvlJc w:val="left"/>
        <w:pPr>
          <w:ind w:left="360" w:hanging="360"/>
        </w:pPr>
      </w:lvl>
    </w:lvlOverride>
  </w:num>
  <w:num w:numId="9" w16cid:durableId="1625425664">
    <w:abstractNumId w:val="8"/>
    <w:lvlOverride w:ilvl="0">
      <w:lvl w:ilvl="0">
        <w:start w:val="1"/>
        <w:numFmt w:val="decimal"/>
        <w:lvlText w:val="%1."/>
        <w:legacy w:legacy="1" w:legacySpace="0" w:legacyIndent="360"/>
        <w:lvlJc w:val="left"/>
        <w:pPr>
          <w:ind w:left="360" w:hanging="360"/>
        </w:pPr>
      </w:lvl>
    </w:lvlOverride>
  </w:num>
  <w:num w:numId="10" w16cid:durableId="1167750934">
    <w:abstractNumId w:val="8"/>
    <w:lvlOverride w:ilvl="0">
      <w:lvl w:ilvl="0">
        <w:start w:val="1"/>
        <w:numFmt w:val="decimal"/>
        <w:lvlText w:val="%1."/>
        <w:legacy w:legacy="1" w:legacySpace="0" w:legacyIndent="360"/>
        <w:lvlJc w:val="left"/>
        <w:pPr>
          <w:ind w:left="360" w:hanging="360"/>
        </w:pPr>
      </w:lvl>
    </w:lvlOverride>
  </w:num>
  <w:num w:numId="11" w16cid:durableId="1308048193">
    <w:abstractNumId w:val="8"/>
    <w:lvlOverride w:ilvl="0">
      <w:lvl w:ilvl="0">
        <w:start w:val="1"/>
        <w:numFmt w:val="decimal"/>
        <w:lvlText w:val="%1."/>
        <w:legacy w:legacy="1" w:legacySpace="0" w:legacyIndent="360"/>
        <w:lvlJc w:val="left"/>
        <w:pPr>
          <w:ind w:left="360" w:hanging="360"/>
        </w:pPr>
      </w:lvl>
    </w:lvlOverride>
  </w:num>
  <w:num w:numId="12" w16cid:durableId="1556968745">
    <w:abstractNumId w:val="6"/>
  </w:num>
  <w:num w:numId="13" w16cid:durableId="1709915947">
    <w:abstractNumId w:val="1"/>
  </w:num>
  <w:num w:numId="14" w16cid:durableId="533151174">
    <w:abstractNumId w:val="10"/>
  </w:num>
  <w:num w:numId="15" w16cid:durableId="375588978">
    <w:abstractNumId w:val="9"/>
  </w:num>
  <w:num w:numId="16" w16cid:durableId="962426280">
    <w:abstractNumId w:val="14"/>
  </w:num>
  <w:num w:numId="17" w16cid:durableId="1859197117">
    <w:abstractNumId w:val="3"/>
  </w:num>
  <w:num w:numId="18" w16cid:durableId="1246766088">
    <w:abstractNumId w:val="2"/>
  </w:num>
  <w:num w:numId="19" w16cid:durableId="2062174517">
    <w:abstractNumId w:val="13"/>
  </w:num>
  <w:num w:numId="20" w16cid:durableId="996763787">
    <w:abstractNumId w:val="7"/>
  </w:num>
  <w:num w:numId="21" w16cid:durableId="1938295523">
    <w:abstractNumId w:val="5"/>
  </w:num>
  <w:num w:numId="22" w16cid:durableId="1591501779">
    <w:abstractNumId w:val="11"/>
  </w:num>
  <w:num w:numId="23" w16cid:durableId="17875755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3D2"/>
    <w:rsid w:val="00012D1C"/>
    <w:rsid w:val="00063C7B"/>
    <w:rsid w:val="001367E7"/>
    <w:rsid w:val="0015028E"/>
    <w:rsid w:val="001A13E6"/>
    <w:rsid w:val="00252F8B"/>
    <w:rsid w:val="002D2138"/>
    <w:rsid w:val="002E26B7"/>
    <w:rsid w:val="0048021D"/>
    <w:rsid w:val="004827FF"/>
    <w:rsid w:val="0049135F"/>
    <w:rsid w:val="00534ED9"/>
    <w:rsid w:val="0056470E"/>
    <w:rsid w:val="005E6C8B"/>
    <w:rsid w:val="006A6AF5"/>
    <w:rsid w:val="00744A65"/>
    <w:rsid w:val="00786603"/>
    <w:rsid w:val="007C713D"/>
    <w:rsid w:val="007F61BC"/>
    <w:rsid w:val="00856FD1"/>
    <w:rsid w:val="008F08DE"/>
    <w:rsid w:val="00966052"/>
    <w:rsid w:val="009727BA"/>
    <w:rsid w:val="009D197E"/>
    <w:rsid w:val="009F1E9D"/>
    <w:rsid w:val="00A31B86"/>
    <w:rsid w:val="00A56DE3"/>
    <w:rsid w:val="00BD43D2"/>
    <w:rsid w:val="00C07C6F"/>
    <w:rsid w:val="00C208CA"/>
    <w:rsid w:val="00C2692F"/>
    <w:rsid w:val="00C4318F"/>
    <w:rsid w:val="00CD7E00"/>
    <w:rsid w:val="00D01553"/>
    <w:rsid w:val="00DB38B5"/>
    <w:rsid w:val="00DD4674"/>
    <w:rsid w:val="00E62018"/>
    <w:rsid w:val="00F622D3"/>
  </w:rsids>
  <m:mathPr>
    <m:mathFont m:val="Cambria Math"/>
    <m:brkBin m:val="before"/>
    <m:brkBinSub m:val="--"/>
    <m:smallFrac m:val="0"/>
    <m:dispDef m:val="0"/>
    <m:lMargin m:val="0"/>
    <m:rMargin m:val="0"/>
    <m:defJc m:val="centerGroup"/>
    <m:wrapRight/>
    <m:intLim m:val="subSup"/>
    <m:naryLim m:val="subSup"/>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FCF497"/>
  <w15:chartTrackingRefBased/>
  <w15:docId w15:val="{31B9CC2F-A8BE-424B-93D5-5B13B588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3" w:qFormat="1"/>
    <w:lsdException w:name="Plain Table 4" w:qFormat="1"/>
    <w:lsdException w:name="Plain Table 5" w:qFormat="1"/>
    <w:lsdException w:name="Grid Table Light" w:qFormat="1"/>
    <w:lsdException w:name="Grid Table 1 Light" w:qFormat="1"/>
    <w:lsdException w:name="Grid Table 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val="en-US" w:eastAsia="en-US"/>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val="en-US"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val="en-US"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rFonts w:eastAsia="SimSun"/>
      <w:spacing w:val="-1"/>
    </w:rPr>
  </w:style>
  <w:style w:type="character" w:customStyle="1" w:styleId="BodyTextChar">
    <w:name w:val="Body Text Char"/>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lang w:val="en-US" w:eastAsia="en-US"/>
    </w:rPr>
  </w:style>
  <w:style w:type="paragraph" w:customStyle="1" w:styleId="papersubtitle">
    <w:name w:val="paper subtitle"/>
    <w:rsid w:val="007A28F1"/>
    <w:pPr>
      <w:spacing w:after="120"/>
      <w:jc w:val="center"/>
    </w:pPr>
    <w:rPr>
      <w:rFonts w:eastAsia="MS Mincho"/>
      <w:noProof/>
      <w:sz w:val="28"/>
      <w:szCs w:val="28"/>
      <w:lang w:val="en-US" w:eastAsia="en-US"/>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lang w:val="en-US" w:eastAsia="en-US"/>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lang w:val="en-US" w:eastAsia="en-US"/>
    </w:rPr>
  </w:style>
  <w:style w:type="paragraph" w:customStyle="1" w:styleId="tablefootnote">
    <w:name w:val="table footnote"/>
    <w:rsid w:val="007A28F1"/>
    <w:pPr>
      <w:spacing w:before="60" w:after="30"/>
      <w:jc w:val="right"/>
    </w:pPr>
    <w:rPr>
      <w:rFonts w:eastAsia="SimSun"/>
      <w:sz w:val="12"/>
      <w:szCs w:val="12"/>
      <w:lang w:val="en-US" w:eastAsia="en-US"/>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lang w:val="en-US" w:eastAsia="en-US"/>
    </w:rPr>
  </w:style>
  <w:style w:type="paragraph" w:styleId="Caption">
    <w:name w:val="caption"/>
    <w:basedOn w:val="Normal"/>
    <w:next w:val="Normal"/>
    <w:unhideWhenUsed/>
    <w:qFormat/>
    <w:rsid w:val="005E6C8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s\Downloads\ieeeconf_letter%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03F9D-BD13-B74B-AFC2-33A52F1E0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ieeeconf_letter (1).dot</Template>
  <TotalTime>8662</TotalTime>
  <Pages>1</Pages>
  <Words>234</Words>
  <Characters>1339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Jens</dc:creator>
  <cp:keywords/>
  <cp:lastModifiedBy>Jens Dekker</cp:lastModifiedBy>
  <cp:revision>10</cp:revision>
  <cp:lastPrinted>2025-12-05T22:47:00Z</cp:lastPrinted>
  <dcterms:created xsi:type="dcterms:W3CDTF">2025-11-25T06:22:00Z</dcterms:created>
  <dcterms:modified xsi:type="dcterms:W3CDTF">2025-12-05T22:49:00Z</dcterms:modified>
</cp:coreProperties>
</file>